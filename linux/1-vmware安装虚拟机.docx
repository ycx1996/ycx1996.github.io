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731" w:rsidRDefault="00191731" w:rsidP="00191731">
      <w:pPr>
        <w:pStyle w:val="1"/>
        <w:numPr>
          <w:ilvl w:val="0"/>
          <w:numId w:val="2"/>
        </w:numPr>
      </w:pPr>
      <w:r>
        <w:rPr>
          <w:rFonts w:hint="eastAsia"/>
        </w:rPr>
        <w:t>安装必读</w:t>
      </w:r>
    </w:p>
    <w:p w:rsidR="00191731" w:rsidRDefault="00191731" w:rsidP="00191731">
      <w:r>
        <w:rPr>
          <w:rFonts w:hint="eastAsia"/>
        </w:rPr>
        <w:t>本文档介绍的是</w:t>
      </w:r>
      <w:r>
        <w:rPr>
          <w:rFonts w:hint="eastAsia"/>
        </w:rPr>
        <w:t>vmware12</w:t>
      </w:r>
      <w:r>
        <w:rPr>
          <w:rFonts w:hint="eastAsia"/>
        </w:rPr>
        <w:t>安装</w:t>
      </w:r>
      <w:r>
        <w:rPr>
          <w:rFonts w:hint="eastAsia"/>
        </w:rPr>
        <w:t>Centos6.5</w:t>
      </w:r>
    </w:p>
    <w:p w:rsidR="00191731" w:rsidRDefault="00191731" w:rsidP="00191731">
      <w:r>
        <w:rPr>
          <w:rFonts w:hint="eastAsia"/>
        </w:rPr>
        <w:t>如果使用的是</w:t>
      </w:r>
      <w:r>
        <w:rPr>
          <w:rFonts w:hint="eastAsia"/>
        </w:rPr>
        <w:t>vmware10</w:t>
      </w:r>
      <w:r>
        <w:rPr>
          <w:rFonts w:hint="eastAsia"/>
        </w:rPr>
        <w:t>或者安装的是</w:t>
      </w:r>
      <w:r>
        <w:rPr>
          <w:rFonts w:hint="eastAsia"/>
        </w:rPr>
        <w:t>Centos6.8</w:t>
      </w:r>
      <w:r>
        <w:rPr>
          <w:rFonts w:hint="eastAsia"/>
        </w:rPr>
        <w:t>，安装设置的过程可能有所不同</w:t>
      </w:r>
    </w:p>
    <w:p w:rsidR="00191731" w:rsidRDefault="00191731" w:rsidP="00191731">
      <w:r>
        <w:rPr>
          <w:rFonts w:hint="eastAsia"/>
        </w:rPr>
        <w:t>不管安装的是什么版本，虚拟机不要放在系统盘</w:t>
      </w:r>
      <w:r>
        <w:rPr>
          <w:rFonts w:hint="eastAsia"/>
        </w:rPr>
        <w:t>(C</w:t>
      </w:r>
      <w:r>
        <w:rPr>
          <w:rFonts w:hint="eastAsia"/>
        </w:rPr>
        <w:t>盘</w:t>
      </w:r>
      <w:r>
        <w:rPr>
          <w:rFonts w:hint="eastAsia"/>
        </w:rPr>
        <w:t>)</w:t>
      </w:r>
      <w:r>
        <w:rPr>
          <w:rFonts w:hint="eastAsia"/>
        </w:rPr>
        <w:t>下。</w:t>
      </w:r>
    </w:p>
    <w:p w:rsidR="00191731" w:rsidRDefault="00191731" w:rsidP="00191731">
      <w:r>
        <w:rPr>
          <w:rFonts w:hint="eastAsia"/>
        </w:rPr>
        <w:t>虚拟机内存建议分配</w:t>
      </w:r>
      <w:r>
        <w:rPr>
          <w:rFonts w:hint="eastAsia"/>
        </w:rPr>
        <w:t>2G</w:t>
      </w:r>
      <w:r>
        <w:rPr>
          <w:rFonts w:hint="eastAsia"/>
        </w:rPr>
        <w:t>。</w:t>
      </w:r>
    </w:p>
    <w:p w:rsidR="00191731" w:rsidRDefault="00191731" w:rsidP="00191731">
      <w:r>
        <w:rPr>
          <w:rFonts w:hint="eastAsia"/>
        </w:rPr>
        <w:t>遇到网络相关的设置，选择桥接模式。如果安装过程中没有看到网络连接的设置，就在安装成功后设置。</w:t>
      </w:r>
    </w:p>
    <w:p w:rsidR="00191731" w:rsidRDefault="00191731" w:rsidP="00191731">
      <w:r>
        <w:rPr>
          <w:rFonts w:hint="eastAsia"/>
          <w:noProof/>
        </w:rPr>
        <w:drawing>
          <wp:inline distT="0" distB="0" distL="0" distR="0">
            <wp:extent cx="2546350" cy="723900"/>
            <wp:effectExtent l="1905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Pr="00DA5BDC" w:rsidRDefault="00191731" w:rsidP="00191731"/>
    <w:p w:rsidR="00191731" w:rsidRDefault="00191731" w:rsidP="00191731">
      <w:pPr>
        <w:pStyle w:val="1"/>
        <w:numPr>
          <w:ilvl w:val="0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6.5</w:t>
      </w:r>
      <w:r>
        <w:rPr>
          <w:rFonts w:hint="eastAsia"/>
        </w:rPr>
        <w:t>镜像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2717800" cy="2649315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64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2717800" cy="2649314"/>
            <wp:effectExtent l="1905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64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Pr="0074316E" w:rsidRDefault="00191731" w:rsidP="00191731">
      <w:r>
        <w:rPr>
          <w:rFonts w:hint="eastAsia"/>
        </w:rPr>
        <w:t>需要提前下载好镜像文件：</w:t>
      </w:r>
      <w:r>
        <w:rPr>
          <w:rFonts w:hint="eastAsia"/>
          <w:noProof/>
        </w:rPr>
        <w:drawing>
          <wp:inline distT="0" distB="0" distL="0" distR="0">
            <wp:extent cx="2355850" cy="190500"/>
            <wp:effectExtent l="19050" t="0" r="635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647950" cy="258122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8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794571" cy="2724150"/>
            <wp:effectExtent l="19050" t="0" r="5779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38" cy="272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lastRenderedPageBreak/>
        <w:t>用户名密码都是</w:t>
      </w:r>
      <w:r>
        <w:rPr>
          <w:rFonts w:hint="eastAsia"/>
        </w:rPr>
        <w:t>master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2846685" cy="27749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387" cy="277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908300" cy="2835014"/>
            <wp:effectExtent l="1905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835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2908300" cy="2835014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80" cy="283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911465" cy="2802047"/>
            <wp:effectExtent l="19050" t="0" r="318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482" cy="28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921000" cy="2847394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781" cy="285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2946400" cy="2872155"/>
            <wp:effectExtent l="1905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955" cy="287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946400" cy="2872154"/>
            <wp:effectExtent l="1905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038" cy="28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  <w:noProof/>
        </w:rPr>
        <w:drawing>
          <wp:inline distT="0" distB="0" distL="0" distR="0">
            <wp:extent cx="2882900" cy="2810254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973" cy="2814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2933700" cy="2859774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70" cy="2862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933700" cy="2859774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5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t>点击完成后出现如下界面，等待安装完成。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3581400" cy="2623519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038" cy="262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4305300" cy="25778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29" cy="257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t>点击回车，输入密码</w:t>
      </w:r>
      <w:r>
        <w:rPr>
          <w:rFonts w:hint="eastAsia"/>
        </w:rPr>
        <w:t>master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4305300" cy="2614012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32" cy="261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t>登录成功：</w:t>
      </w:r>
    </w:p>
    <w:p w:rsidR="00191731" w:rsidRDefault="00191731" w:rsidP="00191731">
      <w:r w:rsidRPr="0011261C">
        <w:rPr>
          <w:rFonts w:hint="eastAsia"/>
          <w:noProof/>
        </w:rPr>
        <w:drawing>
          <wp:inline distT="0" distB="0" distL="0" distR="0">
            <wp:extent cx="4356100" cy="2643407"/>
            <wp:effectExtent l="19050" t="0" r="6350" b="0"/>
            <wp:docPr id="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76" cy="26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lastRenderedPageBreak/>
        <w:t>进入虚拟机后，如果返回</w:t>
      </w:r>
      <w:r>
        <w:rPr>
          <w:rFonts w:hint="eastAsia"/>
        </w:rPr>
        <w:t>windows</w:t>
      </w:r>
      <w:r>
        <w:rPr>
          <w:rFonts w:hint="eastAsia"/>
        </w:rPr>
        <w:t>桌面时鼠标不能用，同时按下</w:t>
      </w:r>
      <w:r>
        <w:rPr>
          <w:rFonts w:hint="eastAsia"/>
        </w:rPr>
        <w:t>Ctrl+Alt</w:t>
      </w:r>
      <w:r>
        <w:rPr>
          <w:rFonts w:hint="eastAsia"/>
        </w:rPr>
        <w:t>即可。</w:t>
      </w:r>
    </w:p>
    <w:p w:rsidR="00191731" w:rsidRDefault="00191731" w:rsidP="00191731"/>
    <w:p w:rsidR="00F62E9E" w:rsidRDefault="00F62E9E" w:rsidP="00191731">
      <w:pPr>
        <w:pStyle w:val="1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安装</w:t>
      </w:r>
      <w:r>
        <w:rPr>
          <w:rFonts w:hint="eastAsia"/>
          <w:noProof/>
        </w:rPr>
        <w:t>6.8</w:t>
      </w:r>
      <w:r>
        <w:rPr>
          <w:rFonts w:hint="eastAsia"/>
          <w:noProof/>
        </w:rPr>
        <w:t>镜像</w:t>
      </w:r>
    </w:p>
    <w:p w:rsidR="00F62E9E" w:rsidRDefault="00F62E9E" w:rsidP="00F62E9E">
      <w:r>
        <w:rPr>
          <w:rFonts w:hint="eastAsia"/>
        </w:rPr>
        <w:t>没有什么特殊的设置。虚拟机断电之后，在启动界面有个</w:t>
      </w:r>
      <w:r>
        <w:rPr>
          <w:rFonts w:hint="eastAsia"/>
        </w:rPr>
        <w:t>10</w:t>
      </w:r>
      <w:r>
        <w:rPr>
          <w:rFonts w:hint="eastAsia"/>
        </w:rPr>
        <w:t>秒的倒计时，鼠标点击一下屏幕，</w:t>
      </w:r>
      <w:r w:rsidR="002D2518">
        <w:rPr>
          <w:rFonts w:hint="eastAsia"/>
        </w:rPr>
        <w:t>然后按回车，</w:t>
      </w:r>
      <w:r>
        <w:rPr>
          <w:rFonts w:hint="eastAsia"/>
        </w:rPr>
        <w:t>选择</w:t>
      </w:r>
      <w:r>
        <w:rPr>
          <w:rFonts w:hint="eastAsia"/>
        </w:rPr>
        <w:t>Install</w:t>
      </w:r>
    </w:p>
    <w:p w:rsidR="00F62E9E" w:rsidRDefault="00F62E9E" w:rsidP="00F62E9E">
      <w:r>
        <w:rPr>
          <w:rFonts w:hint="eastAsia"/>
          <w:noProof/>
        </w:rPr>
        <w:drawing>
          <wp:inline distT="0" distB="0" distL="0" distR="0">
            <wp:extent cx="5274310" cy="395738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E9E" w:rsidRDefault="00F62E9E" w:rsidP="00F62E9E">
      <w:r>
        <w:rPr>
          <w:rFonts w:hint="eastAsia"/>
        </w:rPr>
        <w:t>这个是开始安装。否则的话就是启动版，每次启动会恢复初始状态，一些设置都不管用</w:t>
      </w:r>
    </w:p>
    <w:p w:rsidR="00F333B2" w:rsidRDefault="00F333B2" w:rsidP="00F62E9E">
      <w:r>
        <w:rPr>
          <w:rFonts w:hint="eastAsia"/>
          <w:noProof/>
        </w:rPr>
        <w:lastRenderedPageBreak/>
        <w:drawing>
          <wp:inline distT="0" distB="0" distL="0" distR="0">
            <wp:extent cx="5274310" cy="3944167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3B2" w:rsidRDefault="00F333B2" w:rsidP="00F62E9E"/>
    <w:p w:rsidR="00F333B2" w:rsidRDefault="00F333B2" w:rsidP="00F62E9E">
      <w:r>
        <w:rPr>
          <w:rFonts w:hint="eastAsia"/>
          <w:noProof/>
        </w:rPr>
        <w:drawing>
          <wp:inline distT="0" distB="0" distL="0" distR="0">
            <wp:extent cx="5274310" cy="3956611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3B2" w:rsidRDefault="00F333B2" w:rsidP="00F62E9E">
      <w:r>
        <w:rPr>
          <w:rFonts w:hint="eastAsia"/>
          <w:noProof/>
        </w:rPr>
        <w:lastRenderedPageBreak/>
        <w:drawing>
          <wp:inline distT="0" distB="0" distL="0" distR="0">
            <wp:extent cx="5274310" cy="3956611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3B2" w:rsidRDefault="00F333B2" w:rsidP="00F62E9E">
      <w:r>
        <w:rPr>
          <w:rFonts w:hint="eastAsia"/>
          <w:noProof/>
        </w:rPr>
        <w:drawing>
          <wp:inline distT="0" distB="0" distL="0" distR="0">
            <wp:extent cx="5274310" cy="3956611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3B2" w:rsidRDefault="00F333B2" w:rsidP="00F62E9E">
      <w:r>
        <w:rPr>
          <w:rFonts w:hint="eastAsia"/>
          <w:noProof/>
        </w:rPr>
        <w:lastRenderedPageBreak/>
        <w:drawing>
          <wp:inline distT="0" distB="0" distL="0" distR="0">
            <wp:extent cx="5274310" cy="3956611"/>
            <wp:effectExtent l="19050" t="0" r="254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3B2" w:rsidRDefault="00F333B2" w:rsidP="00F62E9E">
      <w:r>
        <w:rPr>
          <w:rFonts w:hint="eastAsia"/>
        </w:rPr>
        <w:t>剩下的就下一步，确定</w:t>
      </w:r>
    </w:p>
    <w:p w:rsidR="002E7B3E" w:rsidRDefault="000F17FF" w:rsidP="00F62E9E">
      <w:r>
        <w:rPr>
          <w:rFonts w:hint="eastAsia"/>
        </w:rPr>
        <w:t>安装完成后有个祝贺界面，点击完成后黑屏，右键虚拟机</w:t>
      </w:r>
    </w:p>
    <w:p w:rsidR="000F17FF" w:rsidRPr="000F17FF" w:rsidRDefault="000F17FF" w:rsidP="00F62E9E">
      <w:r>
        <w:rPr>
          <w:rFonts w:hint="eastAsia"/>
          <w:noProof/>
        </w:rPr>
        <w:drawing>
          <wp:inline distT="0" distB="0" distL="0" distR="0">
            <wp:extent cx="4416472" cy="3021122"/>
            <wp:effectExtent l="19050" t="0" r="3128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r="57791" b="48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17" cy="302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B3E" w:rsidRDefault="000F17FF" w:rsidP="00F62E9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07460" cy="1508125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06A" w:rsidRDefault="006C706A" w:rsidP="00F62E9E">
      <w:r>
        <w:rPr>
          <w:rFonts w:hint="eastAsia"/>
        </w:rPr>
        <w:t>选择是</w:t>
      </w:r>
    </w:p>
    <w:p w:rsidR="000F17FF" w:rsidRPr="00F62E9E" w:rsidRDefault="000F17FF" w:rsidP="00F62E9E">
      <w:r>
        <w:rPr>
          <w:rFonts w:hint="eastAsia"/>
        </w:rPr>
        <w:t>然后重启虚拟机</w:t>
      </w:r>
    </w:p>
    <w:p w:rsidR="00191731" w:rsidRPr="002715A8" w:rsidRDefault="00191731" w:rsidP="00191731">
      <w:pPr>
        <w:pStyle w:val="1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修改密码</w:t>
      </w:r>
    </w:p>
    <w:p w:rsidR="00191731" w:rsidRDefault="00191731" w:rsidP="00191731">
      <w:pPr>
        <w:rPr>
          <w:noProof/>
        </w:rPr>
      </w:pPr>
      <w:r>
        <w:rPr>
          <w:rFonts w:hint="eastAsia"/>
          <w:noProof/>
        </w:rPr>
        <w:t>安装完成。右键单击桌面，选择</w:t>
      </w:r>
      <w:r>
        <w:rPr>
          <w:rFonts w:hint="eastAsia"/>
          <w:noProof/>
        </w:rPr>
        <w:t>Open in Terminal</w:t>
      </w:r>
      <w:r>
        <w:rPr>
          <w:rFonts w:hint="eastAsia"/>
          <w:noProof/>
        </w:rPr>
        <w:t>打开命令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2913402" cy="3873500"/>
            <wp:effectExtent l="19050" t="0" r="1248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402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5274310" cy="3918147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t>su root</w:t>
      </w:r>
    </w:p>
    <w:p w:rsidR="00191731" w:rsidRDefault="00191731" w:rsidP="00191731">
      <w:r>
        <w:rPr>
          <w:rFonts w:hint="eastAsia"/>
        </w:rPr>
        <w:t>命令是切换到</w:t>
      </w:r>
      <w:r>
        <w:rPr>
          <w:rFonts w:hint="eastAsia"/>
        </w:rPr>
        <w:t>root</w:t>
      </w:r>
      <w:r>
        <w:rPr>
          <w:rFonts w:hint="eastAsia"/>
        </w:rPr>
        <w:t>用户</w:t>
      </w:r>
    </w:p>
    <w:p w:rsidR="00191731" w:rsidRDefault="00191731" w:rsidP="00191731">
      <w:r>
        <w:rPr>
          <w:rFonts w:hint="eastAsia"/>
        </w:rPr>
        <w:t xml:space="preserve">passwd </w:t>
      </w:r>
      <w:r>
        <w:rPr>
          <w:rFonts w:hint="eastAsia"/>
        </w:rPr>
        <w:t>空格</w:t>
      </w:r>
      <w:r>
        <w:rPr>
          <w:rFonts w:hint="eastAsia"/>
        </w:rPr>
        <w:t xml:space="preserve"> </w:t>
      </w:r>
      <w:r>
        <w:rPr>
          <w:rFonts w:hint="eastAsia"/>
        </w:rPr>
        <w:t>回车</w:t>
      </w:r>
    </w:p>
    <w:p w:rsidR="00191731" w:rsidRDefault="00191731" w:rsidP="00191731">
      <w:r>
        <w:rPr>
          <w:rFonts w:hint="eastAsia"/>
        </w:rPr>
        <w:t>是修改密码</w:t>
      </w:r>
    </w:p>
    <w:p w:rsidR="00191731" w:rsidRDefault="00191731" w:rsidP="00191731">
      <w:r>
        <w:rPr>
          <w:rFonts w:hint="eastAsia"/>
        </w:rPr>
        <w:t>输入密码</w:t>
      </w:r>
      <w:r>
        <w:rPr>
          <w:rFonts w:hint="eastAsia"/>
        </w:rPr>
        <w:t>(</w:t>
      </w:r>
      <w:r>
        <w:rPr>
          <w:rFonts w:hint="eastAsia"/>
        </w:rPr>
        <w:t>这时候光标不变</w:t>
      </w:r>
      <w:r>
        <w:rPr>
          <w:rFonts w:hint="eastAsia"/>
        </w:rPr>
        <w:t xml:space="preserve">) </w:t>
      </w:r>
      <w:r>
        <w:rPr>
          <w:rFonts w:hint="eastAsia"/>
        </w:rPr>
        <w:t>回车</w:t>
      </w:r>
    </w:p>
    <w:p w:rsidR="00191731" w:rsidRDefault="00191731" w:rsidP="00191731">
      <w:r>
        <w:rPr>
          <w:rFonts w:hint="eastAsia"/>
        </w:rPr>
        <w:t>输入确认密码</w:t>
      </w:r>
      <w:r>
        <w:rPr>
          <w:rFonts w:hint="eastAsia"/>
        </w:rPr>
        <w:t xml:space="preserve"> </w:t>
      </w:r>
      <w:r>
        <w:rPr>
          <w:rFonts w:hint="eastAsia"/>
        </w:rPr>
        <w:t>回车</w:t>
      </w:r>
    </w:p>
    <w:p w:rsidR="00191731" w:rsidRDefault="00191731" w:rsidP="00191731">
      <w:r>
        <w:rPr>
          <w:rFonts w:hint="eastAsia"/>
        </w:rPr>
        <w:t>中间会提示密码太短之类的，不用管。</w:t>
      </w:r>
    </w:p>
    <w:p w:rsidR="00191731" w:rsidRDefault="00191731" w:rsidP="00191731"/>
    <w:p w:rsidR="00191731" w:rsidRDefault="00191731" w:rsidP="00191731"/>
    <w:p w:rsidR="00191731" w:rsidRPr="00506653" w:rsidRDefault="00191731" w:rsidP="00191731">
      <w:pPr>
        <w:pStyle w:val="1"/>
        <w:numPr>
          <w:ilvl w:val="0"/>
          <w:numId w:val="2"/>
        </w:numPr>
      </w:pPr>
      <w:r>
        <w:rPr>
          <w:rFonts w:hint="eastAsia"/>
        </w:rPr>
        <w:t>联网</w:t>
      </w:r>
    </w:p>
    <w:p w:rsidR="00191731" w:rsidRDefault="00191731" w:rsidP="00191731">
      <w:r>
        <w:rPr>
          <w:rFonts w:hint="eastAsia"/>
        </w:rPr>
        <w:t>如果是</w:t>
      </w:r>
      <w:r>
        <w:rPr>
          <w:rFonts w:hint="eastAsia"/>
        </w:rPr>
        <w:t>ssh</w:t>
      </w:r>
      <w:r>
        <w:rPr>
          <w:rFonts w:hint="eastAsia"/>
        </w:rPr>
        <w:t>访问的是别的电脑上的虚拟机，需要将虚拟机的网络设置成桥接</w:t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3656657" cy="2398250"/>
            <wp:effectExtent l="19050" t="0" r="943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43491" t="12815" r="3385" b="25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01" cy="239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5274310" cy="3354494"/>
            <wp:effectExtent l="19050" t="0" r="2540" b="0"/>
            <wp:docPr id="18" name="图片 1" descr="C:\Users\Administrator\AppData\Roaming\feiq\RichOle\394086237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eiq\RichOle\3940862379.bmp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/>
    <w:p w:rsidR="00191731" w:rsidRPr="005C0BE4" w:rsidRDefault="00191731" w:rsidP="00191731"/>
    <w:p w:rsidR="00191731" w:rsidRDefault="00191731" w:rsidP="00191731">
      <w:r>
        <w:rPr>
          <w:rFonts w:hint="eastAsia"/>
        </w:rPr>
        <w:t>输入</w:t>
      </w:r>
      <w:r>
        <w:rPr>
          <w:rFonts w:hint="eastAsia"/>
        </w:rPr>
        <w:t>ifconfig</w:t>
      </w:r>
      <w:r>
        <w:rPr>
          <w:rFonts w:hint="eastAsia"/>
        </w:rPr>
        <w:t>回车查看本机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3968750" cy="2765859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765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/>
    <w:p w:rsidR="00191731" w:rsidRDefault="00191731" w:rsidP="00191731">
      <w:r>
        <w:rPr>
          <w:rFonts w:hint="eastAsia"/>
        </w:rPr>
        <w:t>service sshd status</w:t>
      </w:r>
    </w:p>
    <w:p w:rsidR="00191731" w:rsidRDefault="00191731" w:rsidP="00191731">
      <w:r>
        <w:rPr>
          <w:rFonts w:hint="eastAsia"/>
        </w:rPr>
        <w:t>命令查看</w:t>
      </w:r>
      <w:r>
        <w:rPr>
          <w:rFonts w:hint="eastAsia"/>
        </w:rPr>
        <w:t>sshd</w:t>
      </w:r>
      <w:r>
        <w:rPr>
          <w:rFonts w:hint="eastAsia"/>
        </w:rPr>
        <w:t>服务的运行状态</w:t>
      </w:r>
    </w:p>
    <w:p w:rsidR="00191731" w:rsidRDefault="00191731" w:rsidP="00191731">
      <w:r>
        <w:rPr>
          <w:rFonts w:hint="eastAsia"/>
          <w:noProof/>
        </w:rPr>
        <w:drawing>
          <wp:inline distT="0" distB="0" distL="0" distR="0">
            <wp:extent cx="3608070" cy="361950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t>如果状态不是</w:t>
      </w:r>
      <w:r>
        <w:rPr>
          <w:rFonts w:hint="eastAsia"/>
        </w:rPr>
        <w:t>running</w:t>
      </w:r>
    </w:p>
    <w:p w:rsidR="00191731" w:rsidRDefault="00191731" w:rsidP="00191731">
      <w:r>
        <w:rPr>
          <w:rFonts w:hint="eastAsia"/>
        </w:rPr>
        <w:t>使用命令启动</w:t>
      </w:r>
    </w:p>
    <w:p w:rsidR="00191731" w:rsidRDefault="00191731" w:rsidP="00191731">
      <w:r>
        <w:rPr>
          <w:rFonts w:hint="eastAsia"/>
        </w:rPr>
        <w:t>service sshd start</w:t>
      </w:r>
    </w:p>
    <w:p w:rsidR="00191731" w:rsidRDefault="00191731" w:rsidP="00191731">
      <w:r w:rsidRPr="00707676">
        <w:rPr>
          <w:rFonts w:hint="eastAsia"/>
          <w:noProof/>
        </w:rPr>
        <w:drawing>
          <wp:inline distT="0" distB="0" distL="0" distR="0">
            <wp:extent cx="5274310" cy="783069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77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/>
    <w:p w:rsidR="00191731" w:rsidRDefault="00191731" w:rsidP="00191731">
      <w:r>
        <w:rPr>
          <w:rFonts w:hint="eastAsia"/>
        </w:rPr>
        <w:t>注意</w:t>
      </w:r>
      <w:r>
        <w:rPr>
          <w:rFonts w:hint="eastAsia"/>
        </w:rPr>
        <w:t>6.8</w:t>
      </w:r>
      <w:r>
        <w:rPr>
          <w:rFonts w:hint="eastAsia"/>
        </w:rPr>
        <w:t>的系统，重启后许多配置会恢复到初始状态。所以尽量挂起不要重启。如果重启后不能连接，需要重新执行</w:t>
      </w:r>
      <w:r>
        <w:rPr>
          <w:rFonts w:hint="eastAsia"/>
        </w:rPr>
        <w:t>service sshd start</w:t>
      </w:r>
      <w:r>
        <w:rPr>
          <w:rFonts w:hint="eastAsia"/>
        </w:rPr>
        <w:t>。</w:t>
      </w:r>
    </w:p>
    <w:p w:rsidR="00191731" w:rsidRPr="00707676" w:rsidRDefault="00191731" w:rsidP="00191731"/>
    <w:p w:rsidR="00191731" w:rsidRDefault="00191731" w:rsidP="00191731">
      <w:r>
        <w:rPr>
          <w:rFonts w:hint="eastAsia"/>
        </w:rPr>
        <w:t>使用工具进行远程连接：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2876550" cy="2490346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887" cy="249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2806700" cy="1583898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60" cy="158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806700" cy="1590644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138" cy="159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3149600" cy="2846661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242" cy="284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5274310" cy="3231596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t>连接成功</w:t>
      </w:r>
    </w:p>
    <w:p w:rsidR="00191731" w:rsidRDefault="00191731" w:rsidP="00191731">
      <w:r>
        <w:rPr>
          <w:rFonts w:hint="eastAsia"/>
        </w:rPr>
        <w:t>如果连不上，需要开放</w:t>
      </w:r>
      <w:r>
        <w:rPr>
          <w:rFonts w:hint="eastAsia"/>
        </w:rPr>
        <w:t>22</w:t>
      </w:r>
      <w:r>
        <w:rPr>
          <w:rFonts w:hint="eastAsia"/>
        </w:rPr>
        <w:t>端口：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5274310" cy="1222030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/>
    <w:p w:rsidR="00191731" w:rsidRDefault="00191731" w:rsidP="00191731">
      <w:r>
        <w:t>使用</w:t>
      </w:r>
      <w:r>
        <w:t>iptables</w:t>
      </w:r>
      <w:r>
        <w:t>开放如下端口</w:t>
      </w:r>
      <w:r>
        <w:br/>
        <w:t xml:space="preserve">/sbin/iptables -I INPUT -p tcp --dport </w:t>
      </w:r>
      <w:r>
        <w:rPr>
          <w:rFonts w:hint="eastAsia"/>
        </w:rPr>
        <w:t>22</w:t>
      </w:r>
      <w:r>
        <w:t xml:space="preserve"> -j ACCEPT</w:t>
      </w:r>
      <w:r>
        <w:br/>
      </w:r>
      <w:r>
        <w:t>保存</w:t>
      </w:r>
      <w:r>
        <w:br/>
        <w:t>/etc/rc.d/init.d/iptables save</w:t>
      </w:r>
      <w:r>
        <w:br/>
      </w:r>
      <w:r>
        <w:t>重启服务</w:t>
      </w:r>
      <w:r>
        <w:br/>
        <w:t>service iptables restart</w:t>
      </w:r>
    </w:p>
    <w:p w:rsidR="00191731" w:rsidRDefault="00191731" w:rsidP="00191731"/>
    <w:p w:rsidR="00191731" w:rsidRDefault="00191731" w:rsidP="00191731"/>
    <w:p w:rsidR="00191731" w:rsidRPr="0079521C" w:rsidRDefault="00191731" w:rsidP="00191731"/>
    <w:p w:rsidR="00191731" w:rsidRDefault="00191731" w:rsidP="00191731">
      <w:r>
        <w:rPr>
          <w:rFonts w:hint="eastAsia"/>
        </w:rPr>
        <w:t>如果配置不成功，或者不想这么麻烦每个端口都配置，可以关闭防火墙</w:t>
      </w:r>
    </w:p>
    <w:p w:rsidR="00191731" w:rsidRDefault="00191731" w:rsidP="00191731">
      <w:r>
        <w:rPr>
          <w:rFonts w:hint="eastAsia"/>
        </w:rPr>
        <w:t>关闭防火墙：</w:t>
      </w:r>
      <w:r>
        <w:rPr>
          <w:rFonts w:hint="eastAsia"/>
        </w:rPr>
        <w:t>service iptables stop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3790950" cy="39370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/>
    <w:p w:rsidR="00191731" w:rsidRDefault="00191731" w:rsidP="00191731"/>
    <w:p w:rsidR="00191731" w:rsidRPr="00D45E37" w:rsidRDefault="00191731" w:rsidP="00191731"/>
    <w:p w:rsidR="00792362" w:rsidRPr="00792362" w:rsidRDefault="00792362" w:rsidP="00792362">
      <w:pPr>
        <w:rPr>
          <w:rFonts w:ascii="仿宋" w:eastAsia="仿宋" w:hAnsi="仿宋"/>
          <w:sz w:val="24"/>
          <w:szCs w:val="24"/>
        </w:rPr>
      </w:pPr>
    </w:p>
    <w:p w:rsidR="00792362" w:rsidRDefault="00792362">
      <w:pPr>
        <w:rPr>
          <w:rFonts w:ascii="仿宋" w:eastAsia="仿宋" w:hAnsi="仿宋"/>
          <w:sz w:val="24"/>
          <w:szCs w:val="24"/>
        </w:rPr>
      </w:pPr>
    </w:p>
    <w:p w:rsidR="00B012DC" w:rsidRDefault="00B012DC">
      <w:pPr>
        <w:rPr>
          <w:rFonts w:ascii="仿宋" w:eastAsia="仿宋" w:hAnsi="仿宋"/>
          <w:sz w:val="24"/>
          <w:szCs w:val="24"/>
        </w:rPr>
      </w:pPr>
    </w:p>
    <w:p w:rsidR="00B012DC" w:rsidRDefault="00B012DC">
      <w:pPr>
        <w:rPr>
          <w:rFonts w:ascii="仿宋" w:eastAsia="仿宋" w:hAnsi="仿宋"/>
          <w:sz w:val="24"/>
          <w:szCs w:val="24"/>
        </w:rPr>
      </w:pPr>
    </w:p>
    <w:p w:rsidR="00B012DC" w:rsidRDefault="00B012DC">
      <w:pPr>
        <w:rPr>
          <w:rFonts w:ascii="仿宋" w:eastAsia="仿宋" w:hAnsi="仿宋"/>
          <w:sz w:val="24"/>
          <w:szCs w:val="24"/>
        </w:rPr>
      </w:pPr>
    </w:p>
    <w:p w:rsidR="00B012DC" w:rsidRDefault="00B012DC">
      <w:pPr>
        <w:rPr>
          <w:rFonts w:ascii="仿宋" w:eastAsia="仿宋" w:hAnsi="仿宋"/>
          <w:sz w:val="24"/>
          <w:szCs w:val="24"/>
        </w:rPr>
      </w:pPr>
    </w:p>
    <w:p w:rsidR="00B012DC" w:rsidRPr="00792362" w:rsidRDefault="00B012DC">
      <w:pPr>
        <w:rPr>
          <w:rFonts w:ascii="仿宋" w:eastAsia="仿宋" w:hAnsi="仿宋"/>
          <w:sz w:val="24"/>
          <w:szCs w:val="24"/>
        </w:rPr>
      </w:pPr>
    </w:p>
    <w:sectPr w:rsidR="00B012DC" w:rsidRPr="00792362" w:rsidSect="009553C9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7C02" w:rsidRDefault="00397C02" w:rsidP="00792362">
      <w:r>
        <w:separator/>
      </w:r>
    </w:p>
  </w:endnote>
  <w:endnote w:type="continuationSeparator" w:id="1">
    <w:p w:rsidR="00397C02" w:rsidRDefault="00397C02" w:rsidP="007923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182055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sdt>
            <w:sdtPr>
              <w:id w:val="32551739"/>
              <w:docPartObj>
                <w:docPartGallery w:val="Page Numbers (Top of Page)"/>
                <w:docPartUnique/>
              </w:docPartObj>
            </w:sdtPr>
            <w:sdtContent>
              <w:p w:rsidR="00792362" w:rsidRDefault="004F6195" w:rsidP="00B012DC">
                <w:pPr>
                  <w:pStyle w:val="a4"/>
                  <w:jc w:val="center"/>
                </w:pPr>
                <w:r>
                  <w:rPr>
                    <w:noProof/>
                  </w:rPr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_x0000_s3073" type="#_x0000_t32" style="position:absolute;left:0;text-align:left;margin-left:-.45pt;margin-top:-.9pt;width:416.95pt;height:.05pt;z-index:251660288;mso-position-horizontal-relative:text;mso-position-vertical-relative:text" o:connectortype="straight"/>
                  </w:pict>
                </w:r>
                <w:r w:rsidR="00B012DC">
                  <w:rPr>
                    <w:lang w:val="zh-CN"/>
                  </w:rPr>
                  <w:t xml:space="preserve"> </w:t>
                </w:r>
                <w:r>
                  <w:rPr>
                    <w:b/>
                    <w:sz w:val="24"/>
                    <w:szCs w:val="24"/>
                  </w:rPr>
                  <w:fldChar w:fldCharType="begin"/>
                </w:r>
                <w:r w:rsidR="00B012DC">
                  <w:rPr>
                    <w:b/>
                  </w:rPr>
                  <w:instrText>PAGE</w:instrText>
                </w:r>
                <w:r>
                  <w:rPr>
                    <w:b/>
                    <w:sz w:val="24"/>
                    <w:szCs w:val="24"/>
                  </w:rPr>
                  <w:fldChar w:fldCharType="separate"/>
                </w:r>
                <w:r w:rsidR="006C706A">
                  <w:rPr>
                    <w:b/>
                    <w:noProof/>
                  </w:rPr>
                  <w:t>12</w:t>
                </w:r>
                <w:r>
                  <w:rPr>
                    <w:b/>
                    <w:sz w:val="24"/>
                    <w:szCs w:val="24"/>
                  </w:rPr>
                  <w:fldChar w:fldCharType="end"/>
                </w:r>
                <w:r w:rsidR="00B012DC">
                  <w:rPr>
                    <w:lang w:val="zh-CN"/>
                  </w:rPr>
                  <w:t xml:space="preserve"> / </w:t>
                </w:r>
                <w:r>
                  <w:rPr>
                    <w:b/>
                    <w:sz w:val="24"/>
                    <w:szCs w:val="24"/>
                  </w:rPr>
                  <w:fldChar w:fldCharType="begin"/>
                </w:r>
                <w:r w:rsidR="00B012DC">
                  <w:rPr>
                    <w:b/>
                  </w:rPr>
                  <w:instrText>NUMPAGES</w:instrText>
                </w:r>
                <w:r>
                  <w:rPr>
                    <w:b/>
                    <w:sz w:val="24"/>
                    <w:szCs w:val="24"/>
                  </w:rPr>
                  <w:fldChar w:fldCharType="separate"/>
                </w:r>
                <w:r w:rsidR="006C706A">
                  <w:rPr>
                    <w:b/>
                    <w:noProof/>
                  </w:rPr>
                  <w:t>18</w:t>
                </w:r>
                <w:r>
                  <w:rPr>
                    <w:b/>
                    <w:sz w:val="24"/>
                    <w:szCs w:val="24"/>
                  </w:rPr>
                  <w:fldChar w:fldCharType="end"/>
                </w:r>
              </w:p>
            </w:sdtContent>
          </w:sdt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7C02" w:rsidRDefault="00397C02" w:rsidP="00792362">
      <w:r>
        <w:separator/>
      </w:r>
    </w:p>
  </w:footnote>
  <w:footnote w:type="continuationSeparator" w:id="1">
    <w:p w:rsidR="00397C02" w:rsidRDefault="00397C02" w:rsidP="0079236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2362" w:rsidRPr="00B012DC" w:rsidRDefault="00792362" w:rsidP="00792362">
    <w:pPr>
      <w:pStyle w:val="a3"/>
      <w:jc w:val="right"/>
      <w:rPr>
        <w:rFonts w:ascii="仿宋" w:eastAsia="仿宋" w:hAnsi="仿宋"/>
        <w:sz w:val="24"/>
        <w:szCs w:val="24"/>
      </w:rPr>
    </w:pPr>
    <w:r w:rsidRPr="00B012DC">
      <w:rPr>
        <w:rFonts w:ascii="仿宋" w:eastAsia="仿宋" w:hAnsi="仿宋" w:hint="eastAsia"/>
        <w:sz w:val="24"/>
        <w:szCs w:val="24"/>
      </w:rPr>
      <w:t>作者：孟丽丽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394603"/>
    <w:multiLevelType w:val="multilevel"/>
    <w:tmpl w:val="0AB87B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3FA71F4F"/>
    <w:multiLevelType w:val="hybridMultilevel"/>
    <w:tmpl w:val="D6E25E6A"/>
    <w:lvl w:ilvl="0" w:tplc="9E78D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  <o:shapelayout v:ext="edit">
      <o:idmap v:ext="edit" data="3"/>
      <o:rules v:ext="edit">
        <o:r id="V:Rule2" type="connector" idref="#_x0000_s3073"/>
      </o:rules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91731"/>
    <w:rsid w:val="000F17FF"/>
    <w:rsid w:val="00191731"/>
    <w:rsid w:val="00275480"/>
    <w:rsid w:val="002D2518"/>
    <w:rsid w:val="002E7B3E"/>
    <w:rsid w:val="00397C02"/>
    <w:rsid w:val="004A1EB9"/>
    <w:rsid w:val="004F6195"/>
    <w:rsid w:val="006C706A"/>
    <w:rsid w:val="00792362"/>
    <w:rsid w:val="007D61F6"/>
    <w:rsid w:val="00903BCF"/>
    <w:rsid w:val="009553C9"/>
    <w:rsid w:val="00B012DC"/>
    <w:rsid w:val="00C76869"/>
    <w:rsid w:val="00D30BEB"/>
    <w:rsid w:val="00D71D43"/>
    <w:rsid w:val="00F333B2"/>
    <w:rsid w:val="00F62E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173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923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23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23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923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9236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923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9236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923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923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9236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92362"/>
    <w:rPr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903BC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903BCF"/>
    <w:rPr>
      <w:rFonts w:ascii="宋体" w:eastAsia="宋体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191731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19173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&#21315;&#38155;&#25945;&#26696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千锋教案模板.dotx</Template>
  <TotalTime>54</TotalTime>
  <Pages>18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MengLiLi</dc:creator>
  <cp:lastModifiedBy>MengLiLi</cp:lastModifiedBy>
  <cp:revision>8</cp:revision>
  <dcterms:created xsi:type="dcterms:W3CDTF">2017-11-08T03:04:00Z</dcterms:created>
  <dcterms:modified xsi:type="dcterms:W3CDTF">2017-11-08T07:15:00Z</dcterms:modified>
</cp:coreProperties>
</file>